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6078" w:rsidRDefault="00476078">
      <w:pPr>
        <w:rPr>
          <w:noProof/>
          <w:lang w:eastAsia="zh-CN"/>
        </w:rPr>
      </w:pPr>
      <w:r>
        <w:rPr>
          <w:noProof/>
          <w:lang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25pt;height:294pt">
            <v:imagedata r:id="rId4" o:title=""/>
          </v:shape>
        </w:pict>
      </w:r>
    </w:p>
    <w:p w:rsidR="00476078" w:rsidRDefault="00476078">
      <w:pPr>
        <w:rPr>
          <w:noProof/>
          <w:lang w:eastAsia="zh-CN"/>
        </w:rPr>
      </w:pPr>
    </w:p>
    <w:p w:rsidR="00476078" w:rsidRDefault="00476078">
      <w:pPr>
        <w:rPr>
          <w:noProof/>
          <w:lang w:eastAsia="zh-CN"/>
        </w:rPr>
      </w:pPr>
      <w:r>
        <w:rPr>
          <w:noProof/>
          <w:lang w:eastAsia="zh-CN"/>
        </w:rPr>
        <w:pict>
          <v:shape id="_x0000_i1026" type="#_x0000_t75" style="width:443.25pt;height:294pt">
            <v:imagedata r:id="rId5" o:title=""/>
          </v:shape>
        </w:pict>
      </w:r>
    </w:p>
    <w:p w:rsidR="00476078" w:rsidRDefault="00476078">
      <w:r>
        <w:rPr>
          <w:noProof/>
          <w:lang w:eastAsia="zh-CN"/>
        </w:rPr>
        <w:br w:type="page"/>
      </w:r>
      <w:r>
        <w:rPr>
          <w:noProof/>
          <w:lang w:eastAsia="zh-CN"/>
        </w:rPr>
        <w:pict>
          <v:shape id="Picture 0" o:spid="_x0000_i1027" type="#_x0000_t75" alt="IMGP3622.JPG" style="width:468pt;height:309.75pt;visibility:visible">
            <v:imagedata r:id="rId6" o:title=""/>
          </v:shape>
        </w:pict>
      </w:r>
    </w:p>
    <w:p w:rsidR="00476078" w:rsidRDefault="00476078" w:rsidP="000D7B40">
      <w:pPr>
        <w:jc w:val="center"/>
      </w:pPr>
      <w:r>
        <w:t>MT REHOBOT UPON APPROACH OF INVESTIGATION TEAM</w:t>
      </w:r>
    </w:p>
    <w:p w:rsidR="00476078" w:rsidRDefault="00476078">
      <w:r>
        <w:rPr>
          <w:noProof/>
          <w:lang w:eastAsia="zh-CN"/>
        </w:rPr>
        <w:pict>
          <v:shape id="Picture 1" o:spid="_x0000_i1028" type="#_x0000_t75" alt="IMGP3623.JPG" style="width:468pt;height:309.75pt;visibility:visible">
            <v:imagedata r:id="rId7" o:title=""/>
          </v:shape>
        </w:pict>
      </w:r>
    </w:p>
    <w:p w:rsidR="00476078" w:rsidRDefault="00476078" w:rsidP="000D7B40">
      <w:pPr>
        <w:jc w:val="center"/>
      </w:pPr>
      <w:r>
        <w:t>LOOTERS TAKING DIESEL FUEL FROM MT REHOBOT</w:t>
      </w:r>
    </w:p>
    <w:p w:rsidR="00476078" w:rsidRDefault="00476078">
      <w:r>
        <w:rPr>
          <w:noProof/>
          <w:lang w:eastAsia="zh-CN"/>
        </w:rPr>
        <w:pict>
          <v:shape id="Picture 2" o:spid="_x0000_i1029" type="#_x0000_t75" alt="IMGP3626.JPG" style="width:468pt;height:309.75pt;visibility:visible">
            <v:imagedata r:id="rId8" o:title=""/>
          </v:shape>
        </w:pict>
      </w:r>
    </w:p>
    <w:p w:rsidR="00476078" w:rsidRDefault="00476078" w:rsidP="000D7B40">
      <w:pPr>
        <w:jc w:val="center"/>
      </w:pPr>
      <w:r>
        <w:t>MAIN DECK OF MT REHOBOT</w:t>
      </w:r>
    </w:p>
    <w:p w:rsidR="00476078" w:rsidRDefault="00476078">
      <w:r>
        <w:rPr>
          <w:noProof/>
          <w:lang w:eastAsia="zh-CN"/>
        </w:rPr>
        <w:pict>
          <v:shape id="Picture 3" o:spid="_x0000_i1030" type="#_x0000_t75" alt="IMGP3628.JPG" style="width:468pt;height:309.75pt;visibility:visible">
            <v:imagedata r:id="rId9" o:title=""/>
          </v:shape>
        </w:pict>
      </w:r>
    </w:p>
    <w:p w:rsidR="00476078" w:rsidRDefault="00476078" w:rsidP="000D7B40">
      <w:pPr>
        <w:jc w:val="center"/>
      </w:pPr>
      <w:r>
        <w:t>BRIDGE HAS BEEN RANSACKED BY LOOTERS</w:t>
      </w:r>
    </w:p>
    <w:p w:rsidR="00476078" w:rsidRDefault="00476078">
      <w:r>
        <w:rPr>
          <w:noProof/>
          <w:lang w:eastAsia="zh-CN"/>
        </w:rPr>
        <w:pict>
          <v:shape id="Picture 4" o:spid="_x0000_i1031" type="#_x0000_t75" alt="IMGP3629.JPG" style="width:468pt;height:309.75pt;visibility:visible">
            <v:imagedata r:id="rId10" o:title=""/>
          </v:shape>
        </w:pict>
      </w:r>
    </w:p>
    <w:p w:rsidR="00476078" w:rsidRDefault="00476078"/>
    <w:p w:rsidR="00476078" w:rsidRDefault="00476078">
      <w:r>
        <w:rPr>
          <w:noProof/>
          <w:lang w:eastAsia="zh-CN"/>
        </w:rPr>
        <w:pict>
          <v:shape id="Picture 5" o:spid="_x0000_i1032" type="#_x0000_t75" alt="IMGP3631.JPG" style="width:468pt;height:309.75pt;visibility:visible">
            <v:imagedata r:id="rId11" o:title=""/>
          </v:shape>
        </w:pict>
      </w:r>
    </w:p>
    <w:p w:rsidR="00476078" w:rsidRDefault="00476078" w:rsidP="000D7B40">
      <w:pPr>
        <w:jc w:val="center"/>
      </w:pPr>
      <w:r>
        <w:t xml:space="preserve">ALL NAVIGATIONAL EQUIPMENTS WERE TAKEN FROM </w:t>
      </w:r>
      <w:smartTag w:uri="urn:schemas-microsoft-com:office:smarttags" w:element="PersonName">
        <w:r>
          <w:t>TH</w:t>
        </w:r>
      </w:smartTag>
      <w:r>
        <w:t>E BRIDGE</w:t>
      </w:r>
    </w:p>
    <w:p w:rsidR="00476078" w:rsidRDefault="00476078">
      <w:r>
        <w:rPr>
          <w:noProof/>
          <w:lang w:eastAsia="zh-CN"/>
        </w:rPr>
        <w:pict>
          <v:shape id="Picture 6" o:spid="_x0000_i1033" type="#_x0000_t75" alt="IMGP3633.JPG" style="width:468pt;height:309.75pt;visibility:visible">
            <v:imagedata r:id="rId12" o:title=""/>
          </v:shape>
        </w:pict>
      </w:r>
    </w:p>
    <w:p w:rsidR="00476078" w:rsidRDefault="00476078" w:rsidP="000D7B40">
      <w:pPr>
        <w:jc w:val="center"/>
      </w:pPr>
      <w:r>
        <w:t>CREW CABINS OF MT REHOBOT</w:t>
      </w:r>
    </w:p>
    <w:p w:rsidR="00476078" w:rsidRDefault="00476078">
      <w:r>
        <w:rPr>
          <w:noProof/>
          <w:lang w:eastAsia="zh-CN"/>
        </w:rPr>
        <w:pict>
          <v:shape id="Picture 7" o:spid="_x0000_i1034" type="#_x0000_t75" alt="IMGP3637.JPG" style="width:468pt;height:309.75pt;visibility:visible">
            <v:imagedata r:id="rId13" o:title=""/>
          </v:shape>
        </w:pict>
      </w:r>
    </w:p>
    <w:p w:rsidR="00476078" w:rsidRDefault="00476078" w:rsidP="000D7B40">
      <w:pPr>
        <w:jc w:val="center"/>
      </w:pPr>
      <w:r>
        <w:t>BUNKS AND CABINETS HAVE BEEN TAKEN AND VANDALISED</w:t>
      </w:r>
    </w:p>
    <w:p w:rsidR="00476078" w:rsidRDefault="00476078">
      <w:r>
        <w:rPr>
          <w:noProof/>
          <w:lang w:eastAsia="zh-CN"/>
        </w:rPr>
        <w:pict>
          <v:shape id="Picture 8" o:spid="_x0000_i1035" type="#_x0000_t75" alt="IMGP3638.JPG" style="width:468pt;height:309.75pt;visibility:visible">
            <v:imagedata r:id="rId14" o:title=""/>
          </v:shape>
        </w:pict>
      </w:r>
    </w:p>
    <w:p w:rsidR="00476078" w:rsidRDefault="00476078"/>
    <w:p w:rsidR="00476078" w:rsidRDefault="00476078">
      <w:r>
        <w:rPr>
          <w:noProof/>
          <w:lang w:eastAsia="zh-CN"/>
        </w:rPr>
        <w:pict>
          <v:shape id="Picture 9" o:spid="_x0000_i1036" type="#_x0000_t75" alt="IMGP3657.JPG" style="width:468pt;height:309.75pt;visibility:visible">
            <v:imagedata r:id="rId15" o:title=""/>
          </v:shape>
        </w:pict>
      </w:r>
    </w:p>
    <w:p w:rsidR="00476078" w:rsidRDefault="00476078" w:rsidP="000D7B40">
      <w:pPr>
        <w:jc w:val="center"/>
      </w:pPr>
      <w:r>
        <w:t>ENGINE ROOM WAS ALSO RANSACKED</w:t>
      </w:r>
    </w:p>
    <w:p w:rsidR="00476078" w:rsidRDefault="00476078">
      <w:r>
        <w:rPr>
          <w:noProof/>
          <w:lang w:eastAsia="zh-CN"/>
        </w:rPr>
        <w:pict>
          <v:shape id="Picture 10" o:spid="_x0000_i1037" type="#_x0000_t75" alt="IMGP3658.JPG" style="width:468pt;height:309.75pt;visibility:visible">
            <v:imagedata r:id="rId16" o:title=""/>
          </v:shape>
        </w:pict>
      </w:r>
    </w:p>
    <w:p w:rsidR="00476078" w:rsidRDefault="00476078" w:rsidP="000D7B40">
      <w:pPr>
        <w:jc w:val="center"/>
      </w:pPr>
      <w:r>
        <w:t>ENGINE ROOM WAS FLOODED WI</w:t>
      </w:r>
      <w:smartTag w:uri="urn:schemas-microsoft-com:office:smarttags" w:element="PersonName">
        <w:r>
          <w:t>TH</w:t>
        </w:r>
      </w:smartTag>
      <w:r>
        <w:t xml:space="preserve"> A MIXTURE OF OIL AND WATER</w:t>
      </w:r>
    </w:p>
    <w:p w:rsidR="00476078" w:rsidRDefault="00476078">
      <w:r>
        <w:rPr>
          <w:noProof/>
          <w:lang w:eastAsia="zh-CN"/>
        </w:rPr>
        <w:pict>
          <v:shape id="Picture 11" o:spid="_x0000_i1038" type="#_x0000_t75" alt="IMGP3660.JPG" style="width:468pt;height:309.75pt;visibility:visible">
            <v:imagedata r:id="rId17" o:title=""/>
          </v:shape>
        </w:pict>
      </w:r>
    </w:p>
    <w:p w:rsidR="00476078" w:rsidRDefault="00476078">
      <w:r>
        <w:rPr>
          <w:noProof/>
          <w:lang w:eastAsia="zh-CN"/>
        </w:rPr>
        <w:pict>
          <v:shape id="Picture 12" o:spid="_x0000_i1039" type="#_x0000_t75" alt="IMGP3680.JPG" style="width:468pt;height:309.75pt;visibility:visible">
            <v:imagedata r:id="rId18" o:title=""/>
          </v:shape>
        </w:pict>
      </w:r>
    </w:p>
    <w:p w:rsidR="00476078" w:rsidRDefault="00476078"/>
    <w:p w:rsidR="00476078" w:rsidRDefault="00476078">
      <w:r>
        <w:rPr>
          <w:noProof/>
          <w:lang w:eastAsia="zh-CN"/>
        </w:rPr>
        <w:pict>
          <v:shape id="Picture 13" o:spid="_x0000_i1040" type="#_x0000_t75" alt="IMGP3713.JPG" style="width:468pt;height:309.75pt;visibility:visible">
            <v:imagedata r:id="rId19" o:title=""/>
          </v:shape>
        </w:pict>
      </w:r>
    </w:p>
    <w:p w:rsidR="00476078" w:rsidRDefault="00476078" w:rsidP="000D7B40">
      <w:pPr>
        <w:jc w:val="center"/>
      </w:pPr>
      <w:r>
        <w:t>FORWARD TANKS HAS AN ESTIMATE OF 1 FOOT DEEP FUEL LEFT</w:t>
      </w:r>
    </w:p>
    <w:p w:rsidR="00476078" w:rsidRDefault="00476078">
      <w:r>
        <w:rPr>
          <w:noProof/>
          <w:lang w:eastAsia="zh-CN"/>
        </w:rPr>
        <w:pict>
          <v:shape id="Picture 14" o:spid="_x0000_i1041" type="#_x0000_t75" alt="IMGP3727.JPG" style="width:468pt;height:309.75pt;visibility:visible">
            <v:imagedata r:id="rId20" o:title=""/>
          </v:shape>
        </w:pict>
      </w:r>
    </w:p>
    <w:p w:rsidR="00476078" w:rsidRDefault="00476078" w:rsidP="00A666DD">
      <w:pPr>
        <w:jc w:val="center"/>
      </w:pPr>
    </w:p>
    <w:p w:rsidR="00476078" w:rsidRDefault="00476078">
      <w:r>
        <w:rPr>
          <w:noProof/>
          <w:lang w:eastAsia="zh-CN"/>
        </w:rPr>
        <w:pict>
          <v:shape id="Picture 15" o:spid="_x0000_i1042" type="#_x0000_t75" alt="IMGP3731.JPG" style="width:468pt;height:309.75pt;visibility:visible">
            <v:imagedata r:id="rId21" o:title=""/>
          </v:shape>
        </w:pict>
      </w:r>
    </w:p>
    <w:p w:rsidR="00476078" w:rsidRDefault="00476078">
      <w:r>
        <w:rPr>
          <w:noProof/>
          <w:lang w:eastAsia="zh-CN"/>
        </w:rPr>
        <w:pict>
          <v:shape id="Picture 16" o:spid="_x0000_i1043" type="#_x0000_t75" alt="IMGP3749.JPG" style="width:468pt;height:309.75pt;visibility:visible">
            <v:imagedata r:id="rId22" o:title=""/>
          </v:shape>
        </w:pict>
      </w:r>
    </w:p>
    <w:p w:rsidR="00476078" w:rsidRDefault="00476078"/>
    <w:p w:rsidR="00476078" w:rsidRDefault="00476078">
      <w:r>
        <w:rPr>
          <w:noProof/>
          <w:lang w:eastAsia="zh-CN"/>
        </w:rPr>
        <w:pict>
          <v:shape id="Picture 17" o:spid="_x0000_i1044" type="#_x0000_t75" alt="IMGP3753.JPG" style="width:468pt;height:309.75pt;visibility:visible">
            <v:imagedata r:id="rId23" o:title=""/>
          </v:shape>
        </w:pict>
      </w:r>
    </w:p>
    <w:p w:rsidR="00476078" w:rsidRPr="000D7B40" w:rsidRDefault="00476078" w:rsidP="000D7B4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RECOVERED ITEMS FROM LOOTERS OF MT REHOBOT</w:t>
      </w:r>
    </w:p>
    <w:sectPr w:rsidR="00476078" w:rsidRPr="000D7B40" w:rsidSect="000D7B4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D7B40"/>
    <w:rsid w:val="000A1833"/>
    <w:rsid w:val="000D7B40"/>
    <w:rsid w:val="001754CC"/>
    <w:rsid w:val="00192221"/>
    <w:rsid w:val="001F4542"/>
    <w:rsid w:val="00303C52"/>
    <w:rsid w:val="0037021A"/>
    <w:rsid w:val="00465E40"/>
    <w:rsid w:val="00476078"/>
    <w:rsid w:val="006A310B"/>
    <w:rsid w:val="008D4999"/>
    <w:rsid w:val="009240AD"/>
    <w:rsid w:val="00997033"/>
    <w:rsid w:val="00A666DD"/>
    <w:rsid w:val="00AD3889"/>
    <w:rsid w:val="00B24E1B"/>
    <w:rsid w:val="00B67122"/>
    <w:rsid w:val="00C15206"/>
    <w:rsid w:val="00C64EFF"/>
    <w:rsid w:val="00D32967"/>
    <w:rsid w:val="00DA2733"/>
    <w:rsid w:val="00F336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5E40"/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0D7B4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0D7B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</Template>
  <TotalTime>3</TotalTime>
  <Pages>10</Pages>
  <Words>76</Words>
  <Characters>438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eMachine</dc:creator>
  <cp:keywords/>
  <dc:description/>
  <cp:lastModifiedBy>Your User Name</cp:lastModifiedBy>
  <cp:revision>5</cp:revision>
  <cp:lastPrinted>2015-02-27T01:15:00Z</cp:lastPrinted>
  <dcterms:created xsi:type="dcterms:W3CDTF">2015-05-05T07:29:00Z</dcterms:created>
  <dcterms:modified xsi:type="dcterms:W3CDTF">2015-05-05T07:32:00Z</dcterms:modified>
</cp:coreProperties>
</file>